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7AD7E" w14:textId="77777777" w:rsidR="00E50D13" w:rsidRDefault="00DF7302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</w:rPr>
        <w:t>M</w:t>
      </w:r>
      <w:r>
        <w:rPr>
          <w:rFonts w:ascii="Calibri" w:hAnsi="Calibri" w:hint="eastAsia"/>
          <w:lang w:eastAsia="zh-CN"/>
        </w:rPr>
        <w:t>achine</w:t>
      </w:r>
      <w:r>
        <w:rPr>
          <w:rFonts w:ascii="Calibri" w:hAnsi="Calibri"/>
          <w:lang w:eastAsia="zh-CN"/>
        </w:rPr>
        <w:t xml:space="preserve"> learning cybersecurity</w:t>
      </w:r>
      <w:r w:rsidRPr="000372AE">
        <w:rPr>
          <w:rFonts w:ascii="Calibri" w:hAnsi="Calibri"/>
          <w:b/>
          <w:sz w:val="36"/>
        </w:rPr>
        <w:t xml:space="preserve"> </w:t>
      </w:r>
    </w:p>
    <w:p w14:paraId="70D1FF93" w14:textId="49FE387A" w:rsidR="00EE1317" w:rsidRPr="000372AE" w:rsidRDefault="00E50D13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Fraud</w:t>
      </w:r>
      <w:bookmarkStart w:id="0" w:name="_GoBack"/>
      <w:bookmarkEnd w:id="0"/>
      <w:r w:rsidR="00DF7302">
        <w:rPr>
          <w:rFonts w:ascii="Calibri" w:hAnsi="Calibri"/>
          <w:b/>
          <w:sz w:val="36"/>
        </w:rPr>
        <w:t xml:space="preserve"> detection</w:t>
      </w:r>
    </w:p>
    <w:p w14:paraId="43469566" w14:textId="77777777" w:rsidR="00E26BD9" w:rsidRPr="00E26BD9" w:rsidRDefault="00E26BD9" w:rsidP="00E26BD9"/>
    <w:p w14:paraId="05DE5295" w14:textId="7430C704" w:rsidR="00EE1317" w:rsidRPr="000372AE" w:rsidRDefault="00E26BD9" w:rsidP="000372AE">
      <w:pPr>
        <w:pStyle w:val="Heading1"/>
      </w:pPr>
      <w:r w:rsidRPr="000372AE">
        <w:t>LAB</w:t>
      </w:r>
      <w:r w:rsidR="00B33E40">
        <w:t xml:space="preserve"> </w:t>
      </w:r>
      <w:r w:rsidR="002A1FE9">
        <w:t>9</w:t>
      </w:r>
      <w:r w:rsidRPr="000372AE">
        <w:t xml:space="preserve">: </w:t>
      </w:r>
      <w:r w:rsidR="00B33E40">
        <w:t xml:space="preserve">Writing a </w:t>
      </w:r>
      <w:r w:rsidR="00121591">
        <w:t>c</w:t>
      </w:r>
      <w:r w:rsidR="00B33E40">
        <w:t>l</w:t>
      </w:r>
      <w:r w:rsidR="00121591">
        <w:t>a</w:t>
      </w:r>
      <w:r w:rsidR="00B33E40">
        <w:t xml:space="preserve">ssifier for </w:t>
      </w:r>
      <w:r w:rsidR="006857AF">
        <w:t>CREDIT CARD FRAUD</w:t>
      </w:r>
    </w:p>
    <w:p w14:paraId="3D12E084" w14:textId="277767E8" w:rsidR="00E26BD9" w:rsidRDefault="00676BCF" w:rsidP="00E26BD9">
      <w:pPr>
        <w:rPr>
          <w:sz w:val="24"/>
          <w:szCs w:val="24"/>
        </w:rPr>
      </w:pPr>
      <w:bookmarkStart w:id="1" w:name="_bookmark1"/>
      <w:bookmarkEnd w:id="1"/>
      <w:r w:rsidRPr="00676BCF">
        <w:rPr>
          <w:b/>
          <w:sz w:val="24"/>
          <w:szCs w:val="24"/>
        </w:rPr>
        <w:t>Lab Description:</w:t>
      </w:r>
      <w:r>
        <w:rPr>
          <w:sz w:val="24"/>
          <w:szCs w:val="24"/>
        </w:rPr>
        <w:t xml:space="preserve">  </w:t>
      </w:r>
      <w:r w:rsidR="00DF7302">
        <w:rPr>
          <w:sz w:val="24"/>
          <w:szCs w:val="24"/>
        </w:rPr>
        <w:t xml:space="preserve">This lab is to implement a binary classifier to </w:t>
      </w:r>
      <w:r w:rsidR="00DF7302" w:rsidRPr="000510C1">
        <w:rPr>
          <w:sz w:val="24"/>
          <w:szCs w:val="24"/>
        </w:rPr>
        <w:t xml:space="preserve">distinguish </w:t>
      </w:r>
      <w:r w:rsidR="00105BB5">
        <w:rPr>
          <w:sz w:val="24"/>
          <w:szCs w:val="24"/>
        </w:rPr>
        <w:t xml:space="preserve">if a </w:t>
      </w:r>
      <w:r w:rsidR="00105BB5" w:rsidRPr="00105BB5">
        <w:rPr>
          <w:sz w:val="24"/>
          <w:szCs w:val="24"/>
        </w:rPr>
        <w:t>transaction</w:t>
      </w:r>
      <w:r w:rsidR="00105BB5">
        <w:rPr>
          <w:sz w:val="24"/>
          <w:szCs w:val="24"/>
        </w:rPr>
        <w:t xml:space="preserve"> is </w:t>
      </w:r>
      <w:r w:rsidR="006857AF">
        <w:rPr>
          <w:sz w:val="24"/>
          <w:szCs w:val="24"/>
        </w:rPr>
        <w:t>a fraud or not</w:t>
      </w:r>
      <w:r w:rsidR="00DF7302" w:rsidRPr="000510C1">
        <w:rPr>
          <w:sz w:val="24"/>
          <w:szCs w:val="24"/>
        </w:rPr>
        <w:t xml:space="preserve">. </w:t>
      </w:r>
      <w:r w:rsidR="00652B7D">
        <w:rPr>
          <w:sz w:val="24"/>
          <w:szCs w:val="24"/>
        </w:rPr>
        <w:t>Y</w:t>
      </w:r>
      <w:r w:rsidR="00652B7D">
        <w:rPr>
          <w:rFonts w:hint="eastAsia"/>
          <w:sz w:val="24"/>
          <w:szCs w:val="24"/>
          <w:lang w:eastAsia="zh-CN"/>
        </w:rPr>
        <w:t>ou</w:t>
      </w:r>
      <w:r w:rsidR="00652B7D">
        <w:rPr>
          <w:sz w:val="24"/>
          <w:szCs w:val="24"/>
          <w:lang w:eastAsia="zh-CN"/>
        </w:rPr>
        <w:t xml:space="preserve"> are required to read the data from</w:t>
      </w:r>
      <w:r w:rsidR="006857AF">
        <w:rPr>
          <w:sz w:val="24"/>
          <w:szCs w:val="24"/>
          <w:lang w:eastAsia="zh-CN"/>
        </w:rPr>
        <w:t xml:space="preserve"> the credit card fraud dataset. The dataset is highly imbalanced, which has 284,</w:t>
      </w:r>
      <w:r w:rsidR="00013DF7">
        <w:rPr>
          <w:sz w:val="24"/>
          <w:szCs w:val="24"/>
          <w:lang w:eastAsia="zh-CN"/>
        </w:rPr>
        <w:t>315</w:t>
      </w:r>
      <w:r w:rsidR="006857AF">
        <w:rPr>
          <w:sz w:val="24"/>
          <w:szCs w:val="24"/>
          <w:lang w:eastAsia="zh-CN"/>
        </w:rPr>
        <w:t xml:space="preserve"> records in total and only 492 records are belong to fraud class.</w:t>
      </w:r>
    </w:p>
    <w:p w14:paraId="456C4351" w14:textId="11F8D6E5" w:rsidR="00CA0D9B" w:rsidRDefault="006857AF" w:rsidP="00E26BD9">
      <w:r w:rsidRPr="006857AF">
        <w:rPr>
          <w:noProof/>
        </w:rPr>
        <w:drawing>
          <wp:inline distT="0" distB="0" distL="0" distR="0" wp14:anchorId="1258BEA0" wp14:editId="086BC2D0">
            <wp:extent cx="5829300" cy="2305685"/>
            <wp:effectExtent l="0" t="0" r="0" b="5715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273C" w14:textId="546AAD0C" w:rsidR="00E47ED9" w:rsidRDefault="000510C1" w:rsidP="00E26BD9">
      <w:pPr>
        <w:rPr>
          <w:sz w:val="24"/>
          <w:szCs w:val="24"/>
        </w:rPr>
      </w:pPr>
      <w:r w:rsidRPr="000510C1">
        <w:rPr>
          <w:sz w:val="24"/>
          <w:szCs w:val="24"/>
        </w:rPr>
        <w:t xml:space="preserve">You are required to </w:t>
      </w:r>
      <w:r>
        <w:rPr>
          <w:sz w:val="24"/>
          <w:szCs w:val="24"/>
        </w:rPr>
        <w:t>implement it in t</w:t>
      </w:r>
      <w:r w:rsidR="00E47ED9">
        <w:rPr>
          <w:rFonts w:hint="eastAsia"/>
          <w:sz w:val="24"/>
          <w:szCs w:val="24"/>
          <w:lang w:eastAsia="zh-CN"/>
        </w:rPr>
        <w:t>hree</w:t>
      </w:r>
      <w:r>
        <w:rPr>
          <w:sz w:val="24"/>
          <w:szCs w:val="24"/>
        </w:rPr>
        <w:t xml:space="preserve"> ways</w:t>
      </w:r>
      <w:r w:rsidR="00E47ED9">
        <w:rPr>
          <w:sz w:val="24"/>
          <w:szCs w:val="24"/>
        </w:rPr>
        <w:t>:</w:t>
      </w:r>
    </w:p>
    <w:p w14:paraId="1B7D78C2" w14:textId="609E7310" w:rsidR="004B11D5" w:rsidRPr="00652B7D" w:rsidRDefault="004B11D5" w:rsidP="00652B7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652B7D">
        <w:rPr>
          <w:sz w:val="24"/>
          <w:szCs w:val="24"/>
        </w:rPr>
        <w:t>Using the machine learning software WEKA.</w:t>
      </w:r>
    </w:p>
    <w:p w14:paraId="3B26B0CB" w14:textId="75B9E939" w:rsidR="00E47ED9" w:rsidRPr="004B11D5" w:rsidRDefault="000510C1" w:rsidP="004B11D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B11D5">
        <w:rPr>
          <w:sz w:val="24"/>
          <w:szCs w:val="24"/>
        </w:rPr>
        <w:t>Writing a python script with the use of the package sklearn</w:t>
      </w:r>
    </w:p>
    <w:p w14:paraId="795EA0D5" w14:textId="65470DA5" w:rsidR="00652B7D" w:rsidRPr="00652B7D" w:rsidRDefault="00E47ED9" w:rsidP="00652B7D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B11D5">
        <w:rPr>
          <w:sz w:val="24"/>
          <w:szCs w:val="24"/>
        </w:rPr>
        <w:t>Writing a python script with the use of the package tensorflow and deep learning techniques.</w:t>
      </w:r>
    </w:p>
    <w:p w14:paraId="71F54E5C" w14:textId="7175E329" w:rsidR="00676BCF" w:rsidRDefault="00676BCF" w:rsidP="00676BCF">
      <w:pPr>
        <w:tabs>
          <w:tab w:val="left" w:pos="720"/>
        </w:tabs>
        <w:spacing w:before="0" w:after="0"/>
        <w:rPr>
          <w:sz w:val="24"/>
          <w:szCs w:val="24"/>
        </w:rPr>
      </w:pPr>
      <w:r w:rsidRPr="00676BCF">
        <w:rPr>
          <w:b/>
          <w:sz w:val="24"/>
          <w:szCs w:val="24"/>
        </w:rPr>
        <w:t xml:space="preserve">Lab Environment: </w:t>
      </w:r>
    </w:p>
    <w:p w14:paraId="443056D3" w14:textId="5FA126F1" w:rsidR="004B11D5" w:rsidRPr="00875BC2" w:rsidRDefault="004B11D5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The students should have access to a machine with Linux system</w:t>
      </w:r>
    </w:p>
    <w:p w14:paraId="0D7FC21C" w14:textId="77777777" w:rsidR="004B11D5" w:rsidRPr="00875BC2" w:rsidRDefault="004B11D5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WEKA should be installed</w:t>
      </w:r>
    </w:p>
    <w:p w14:paraId="79465D66" w14:textId="77777777" w:rsidR="004B11D5" w:rsidRDefault="004B11D5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T</w:t>
      </w:r>
      <w:r w:rsidRPr="00875BC2">
        <w:rPr>
          <w:sz w:val="24"/>
          <w:szCs w:val="24"/>
        </w:rPr>
        <w:t>he environment for python is required as well as some packages such as numpy, tensorflow and sklearn.</w:t>
      </w:r>
    </w:p>
    <w:p w14:paraId="52989F9E" w14:textId="77777777" w:rsidR="004B11D5" w:rsidRPr="00206687" w:rsidRDefault="004B11D5" w:rsidP="00676BCF">
      <w:pPr>
        <w:tabs>
          <w:tab w:val="left" w:pos="720"/>
        </w:tabs>
        <w:spacing w:before="0" w:after="0"/>
        <w:rPr>
          <w:sz w:val="24"/>
          <w:szCs w:val="24"/>
        </w:rPr>
      </w:pPr>
    </w:p>
    <w:p w14:paraId="039FCF20" w14:textId="2A67D343" w:rsidR="00A92268" w:rsidRDefault="00676BCF" w:rsidP="00B33E40">
      <w:pPr>
        <w:pStyle w:val="ListParagraph"/>
        <w:ind w:left="0"/>
        <w:rPr>
          <w:sz w:val="24"/>
          <w:szCs w:val="24"/>
        </w:rPr>
      </w:pPr>
      <w:r w:rsidRPr="00676BCF">
        <w:rPr>
          <w:b/>
          <w:sz w:val="24"/>
          <w:szCs w:val="24"/>
        </w:rPr>
        <w:t>Lab Files that are Needed:</w:t>
      </w:r>
      <w:r>
        <w:rPr>
          <w:sz w:val="24"/>
          <w:szCs w:val="24"/>
        </w:rPr>
        <w:t xml:space="preserve">  </w:t>
      </w:r>
    </w:p>
    <w:p w14:paraId="3485D80B" w14:textId="42BF15FB" w:rsidR="004B11D5" w:rsidRDefault="004B11D5" w:rsidP="004B11D5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372AE">
        <w:rPr>
          <w:sz w:val="24"/>
          <w:szCs w:val="24"/>
        </w:rPr>
        <w:t xml:space="preserve">For this lab you will need </w:t>
      </w:r>
      <w:r w:rsidR="006857AF">
        <w:rPr>
          <w:sz w:val="24"/>
          <w:szCs w:val="24"/>
        </w:rPr>
        <w:t>one</w:t>
      </w:r>
      <w:r>
        <w:rPr>
          <w:sz w:val="24"/>
          <w:szCs w:val="24"/>
        </w:rPr>
        <w:t xml:space="preserve"> file</w:t>
      </w:r>
      <w:r w:rsidR="006857AF">
        <w:rPr>
          <w:sz w:val="24"/>
          <w:szCs w:val="24"/>
        </w:rPr>
        <w:t xml:space="preserve"> named creditcard.csv</w:t>
      </w:r>
    </w:p>
    <w:p w14:paraId="6C207719" w14:textId="7CFFD58D" w:rsidR="004B11D5" w:rsidRPr="004B11D5" w:rsidRDefault="004B11D5" w:rsidP="004B11D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last column is the class value, </w:t>
      </w:r>
      <w:r w:rsidR="006857AF">
        <w:rPr>
          <w:sz w:val="24"/>
          <w:szCs w:val="24"/>
        </w:rPr>
        <w:t>the first</w:t>
      </w:r>
      <w:r>
        <w:rPr>
          <w:sz w:val="24"/>
          <w:szCs w:val="24"/>
        </w:rPr>
        <w:t xml:space="preserve"> </w:t>
      </w:r>
      <w:r w:rsidR="006857AF">
        <w:rPr>
          <w:sz w:val="24"/>
          <w:szCs w:val="24"/>
        </w:rPr>
        <w:t>30</w:t>
      </w:r>
      <w:r w:rsidR="00802AF5">
        <w:rPr>
          <w:sz w:val="24"/>
          <w:szCs w:val="24"/>
        </w:rPr>
        <w:t xml:space="preserve"> columns </w:t>
      </w:r>
      <w:r>
        <w:rPr>
          <w:sz w:val="24"/>
          <w:szCs w:val="24"/>
        </w:rPr>
        <w:t>are the features.</w:t>
      </w:r>
    </w:p>
    <w:p w14:paraId="24D99FD2" w14:textId="77777777" w:rsidR="00A92268" w:rsidRPr="000372AE" w:rsidRDefault="00A92268" w:rsidP="00A92268">
      <w:pPr>
        <w:rPr>
          <w:sz w:val="24"/>
          <w:szCs w:val="24"/>
        </w:rPr>
      </w:pPr>
    </w:p>
    <w:p w14:paraId="4BD500AC" w14:textId="77777777" w:rsidR="00E26BD9" w:rsidRPr="000372AE" w:rsidRDefault="00E26BD9" w:rsidP="00E26BD9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>Lab exercise 1</w:t>
      </w:r>
    </w:p>
    <w:p w14:paraId="1627E5C2" w14:textId="7259BA2B" w:rsidR="004B11D5" w:rsidRDefault="004B11D5" w:rsidP="004B11D5">
      <w:pPr>
        <w:pStyle w:val="ListParagraph"/>
        <w:numPr>
          <w:ilvl w:val="0"/>
          <w:numId w:val="18"/>
        </w:numPr>
      </w:pPr>
      <w:r>
        <w:t xml:space="preserve">Import </w:t>
      </w:r>
      <w:r w:rsidR="00802AF5">
        <w:t xml:space="preserve">data in the </w:t>
      </w:r>
      <w:r w:rsidR="006857AF">
        <w:t>creditcard.csv</w:t>
      </w:r>
      <w:r w:rsidR="00802AF5">
        <w:t xml:space="preserve"> </w:t>
      </w:r>
      <w:r>
        <w:t>into WEKA (explorer), the files of type should be specified (</w:t>
      </w:r>
      <w:r w:rsidR="006857AF">
        <w:t>csv</w:t>
      </w:r>
      <w:r>
        <w:t>).</w:t>
      </w:r>
    </w:p>
    <w:p w14:paraId="13A60771" w14:textId="6E07444F" w:rsidR="004B11D5" w:rsidRDefault="00013DF7" w:rsidP="004B11D5">
      <w:pPr>
        <w:pStyle w:val="ListParagraph"/>
        <w:ind w:left="360"/>
      </w:pPr>
      <w:r w:rsidRPr="00013DF7">
        <w:rPr>
          <w:noProof/>
        </w:rPr>
        <w:drawing>
          <wp:inline distT="0" distB="0" distL="0" distR="0" wp14:anchorId="27D48210" wp14:editId="0E29B5D0">
            <wp:extent cx="5199363" cy="2719754"/>
            <wp:effectExtent l="0" t="0" r="0" b="0"/>
            <wp:docPr id="7" name="Picture 7" descr="import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683" cy="27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3E31" w14:textId="779145F8" w:rsidR="00013DF7" w:rsidRDefault="00013DF7" w:rsidP="004B11D5">
      <w:pPr>
        <w:pStyle w:val="ListParagraph"/>
        <w:numPr>
          <w:ilvl w:val="0"/>
          <w:numId w:val="18"/>
        </w:numPr>
      </w:pPr>
      <w:r>
        <w:t>Convert the type of class value from numeric to nominal</w:t>
      </w:r>
    </w:p>
    <w:p w14:paraId="107964B4" w14:textId="73B8B271" w:rsidR="00013DF7" w:rsidRDefault="00013DF7" w:rsidP="00013DF7">
      <w:pPr>
        <w:pStyle w:val="ListParagraph"/>
        <w:ind w:left="360"/>
      </w:pPr>
      <w:r w:rsidRPr="00013DF7">
        <w:rPr>
          <w:noProof/>
        </w:rPr>
        <w:drawing>
          <wp:inline distT="0" distB="0" distL="0" distR="0" wp14:anchorId="0FA285C6" wp14:editId="1FAD4D2E">
            <wp:extent cx="4426027" cy="364978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485" cy="36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23DC" w14:textId="02E551C2" w:rsidR="004B11D5" w:rsidRDefault="004B11D5" w:rsidP="004B11D5">
      <w:pPr>
        <w:pStyle w:val="ListParagraph"/>
        <w:numPr>
          <w:ilvl w:val="0"/>
          <w:numId w:val="18"/>
        </w:numPr>
      </w:pPr>
      <w:r>
        <w:lastRenderedPageBreak/>
        <w:t xml:space="preserve">Choose a proper classifier, such as </w:t>
      </w:r>
      <w:r w:rsidR="00802AF5">
        <w:t>J48 (Decision Tree)</w:t>
      </w:r>
    </w:p>
    <w:p w14:paraId="13049667" w14:textId="77777777" w:rsidR="004B11D5" w:rsidRDefault="004B11D5" w:rsidP="004B11D5">
      <w:pPr>
        <w:pStyle w:val="ListParagraph"/>
        <w:ind w:left="360"/>
      </w:pPr>
      <w:r w:rsidRPr="00875BC2">
        <w:rPr>
          <w:noProof/>
        </w:rPr>
        <w:drawing>
          <wp:inline distT="0" distB="0" distL="0" distR="0" wp14:anchorId="7247880D" wp14:editId="53E9185F">
            <wp:extent cx="1853398" cy="2840477"/>
            <wp:effectExtent l="0" t="0" r="1270" b="4445"/>
            <wp:docPr id="5" name="Picture 5" descr="classif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9379" cy="28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65C2" w14:textId="2AC3C7A7" w:rsidR="00802AF5" w:rsidRDefault="004B11D5" w:rsidP="00013DF7">
      <w:pPr>
        <w:pStyle w:val="ListParagraph"/>
        <w:numPr>
          <w:ilvl w:val="0"/>
          <w:numId w:val="18"/>
        </w:numPr>
      </w:pPr>
      <w:r>
        <w:t>Specify the test option and the column of class</w:t>
      </w:r>
      <w:r w:rsidR="00013DF7">
        <w:t>. Here 10-fold cross validation was selected.</w:t>
      </w:r>
      <w:r w:rsidR="00030B81">
        <w:t xml:space="preserve"> Click Start button and see the performance</w:t>
      </w:r>
    </w:p>
    <w:p w14:paraId="2612E894" w14:textId="4DC5D271" w:rsidR="00802AF5" w:rsidRDefault="00013DF7" w:rsidP="00030B81">
      <w:pPr>
        <w:pStyle w:val="ListParagraph"/>
        <w:ind w:left="360"/>
      </w:pPr>
      <w:r w:rsidRPr="00013DF7">
        <w:rPr>
          <w:noProof/>
        </w:rPr>
        <w:drawing>
          <wp:inline distT="0" distB="0" distL="0" distR="0" wp14:anchorId="1E373D5C" wp14:editId="7741FB2A">
            <wp:extent cx="2396649" cy="2117969"/>
            <wp:effectExtent l="0" t="0" r="3810" b="317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4657" cy="21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5B21" w14:textId="5E22B2D2" w:rsidR="000510C1" w:rsidRDefault="000510C1" w:rsidP="000510C1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2</w:t>
      </w:r>
    </w:p>
    <w:p w14:paraId="1A85246E" w14:textId="41B03FDF" w:rsidR="00CA0D9B" w:rsidRDefault="00CA0D9B" w:rsidP="002555B1">
      <w:pPr>
        <w:rPr>
          <w:sz w:val="24"/>
          <w:szCs w:val="24"/>
        </w:rPr>
      </w:pPr>
      <w:r w:rsidRPr="002555B1">
        <w:rPr>
          <w:sz w:val="24"/>
          <w:szCs w:val="24"/>
        </w:rPr>
        <w:t>In this exercise, you need to implement several classifiers with the use of sklearn.</w:t>
      </w:r>
    </w:p>
    <w:p w14:paraId="218F1A71" w14:textId="09F61F05" w:rsidR="002555B1" w:rsidRDefault="002555B1" w:rsidP="002555B1">
      <w:pPr>
        <w:rPr>
          <w:sz w:val="24"/>
          <w:szCs w:val="24"/>
        </w:rPr>
      </w:pPr>
    </w:p>
    <w:p w14:paraId="4210BE9C" w14:textId="176D3E91" w:rsidR="002555B1" w:rsidRDefault="002555B1" w:rsidP="002555B1">
      <w:pPr>
        <w:rPr>
          <w:sz w:val="24"/>
          <w:szCs w:val="24"/>
        </w:rPr>
      </w:pPr>
    </w:p>
    <w:p w14:paraId="5505F6A0" w14:textId="60D32992" w:rsidR="002555B1" w:rsidRDefault="002555B1" w:rsidP="002555B1">
      <w:pPr>
        <w:rPr>
          <w:sz w:val="24"/>
          <w:szCs w:val="24"/>
        </w:rPr>
      </w:pPr>
    </w:p>
    <w:p w14:paraId="0A8816B8" w14:textId="77777777" w:rsidR="002555B1" w:rsidRPr="002555B1" w:rsidRDefault="002555B1" w:rsidP="002555B1">
      <w:pPr>
        <w:rPr>
          <w:sz w:val="24"/>
          <w:szCs w:val="24"/>
        </w:rPr>
      </w:pPr>
    </w:p>
    <w:p w14:paraId="043A3310" w14:textId="77777777" w:rsidR="002555B1" w:rsidRDefault="002555B1" w:rsidP="002555B1">
      <w:pPr>
        <w:pStyle w:val="ListParagraph"/>
        <w:ind w:left="360"/>
        <w:rPr>
          <w:sz w:val="24"/>
          <w:szCs w:val="24"/>
        </w:rPr>
      </w:pPr>
    </w:p>
    <w:p w14:paraId="00D34DB5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Import the required libraries</w:t>
      </w:r>
    </w:p>
    <w:p w14:paraId="5D434F9B" w14:textId="2736C7D8" w:rsidR="00CA0D9B" w:rsidRDefault="00FB6AC0" w:rsidP="00ED20B3">
      <w:pPr>
        <w:pStyle w:val="ListParagraph"/>
        <w:ind w:left="360"/>
        <w:rPr>
          <w:sz w:val="24"/>
          <w:szCs w:val="24"/>
        </w:rPr>
      </w:pPr>
      <w:r w:rsidRPr="00FB6AC0">
        <w:rPr>
          <w:noProof/>
          <w:sz w:val="24"/>
          <w:szCs w:val="24"/>
        </w:rPr>
        <w:drawing>
          <wp:inline distT="0" distB="0" distL="0" distR="0" wp14:anchorId="7845C21C" wp14:editId="5BA330D6">
            <wp:extent cx="5517662" cy="2082045"/>
            <wp:effectExtent l="0" t="0" r="0" b="1270"/>
            <wp:docPr id="33" name="Picture 33" descr="import numpy as np&#10;import pandas as pd&#10;import sklearn&#10;from numpy import genfromtxt&#10;from sklearn import datasets&#10;from sklearn.naive_bayes import GaussianNB&#10;from sklearn.tree import DecisionTreeRegressor&#10;from sklearn.datasets import fetch_mldata&#10;from sklearn.ensemble import RandomForestClassifier&#10;from sklearn.linear_model import LogisticRegression&#10;from sklearn.metrics import (accuracy_score, confusion_matrix, f1_score,&#10;                             precision_score, recall_score)&#10;from sklearn.model_selection import train_test_split&#10;from sklearn.preprocessing import LabelEncoder, StandardSca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9064" cy="20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EFB3" w14:textId="4947DCC3" w:rsidR="00CA0D9B" w:rsidRDefault="00A54951" w:rsidP="00A54951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75BC2">
        <w:rPr>
          <w:sz w:val="24"/>
          <w:szCs w:val="24"/>
        </w:rPr>
        <w:t xml:space="preserve">Read the features and class values from </w:t>
      </w:r>
      <w:r>
        <w:rPr>
          <w:rFonts w:hint="eastAsia"/>
          <w:sz w:val="24"/>
          <w:szCs w:val="24"/>
          <w:lang w:eastAsia="zh-CN"/>
        </w:rPr>
        <w:t>malware</w:t>
      </w:r>
      <w:r w:rsidRPr="00875BC2">
        <w:rPr>
          <w:rFonts w:hint="eastAsia"/>
          <w:sz w:val="24"/>
          <w:szCs w:val="24"/>
          <w:lang w:eastAsia="zh-CN"/>
        </w:rPr>
        <w:t xml:space="preserve"> </w:t>
      </w:r>
      <w:r w:rsidRPr="00875BC2">
        <w:rPr>
          <w:sz w:val="24"/>
          <w:szCs w:val="24"/>
        </w:rPr>
        <w:t>dataset</w:t>
      </w:r>
      <w:r>
        <w:rPr>
          <w:sz w:val="24"/>
          <w:szCs w:val="24"/>
        </w:rPr>
        <w:t xml:space="preserve"> with proper method</w:t>
      </w:r>
    </w:p>
    <w:p w14:paraId="538F95D8" w14:textId="71F57517" w:rsidR="00A54951" w:rsidRPr="00A54951" w:rsidRDefault="00A54951" w:rsidP="00A54951">
      <w:pPr>
        <w:pStyle w:val="ListParagraph"/>
        <w:ind w:left="360"/>
        <w:rPr>
          <w:sz w:val="24"/>
          <w:szCs w:val="24"/>
        </w:rPr>
      </w:pPr>
      <w:r w:rsidRPr="00A54951">
        <w:rPr>
          <w:noProof/>
          <w:sz w:val="24"/>
          <w:szCs w:val="24"/>
        </w:rPr>
        <w:drawing>
          <wp:inline distT="0" distB="0" distL="0" distR="0" wp14:anchorId="4FFF5546" wp14:editId="6750E1F9">
            <wp:extent cx="5829300" cy="765175"/>
            <wp:effectExtent l="0" t="0" r="0" b="0"/>
            <wp:docPr id="17" name="Picture 17" descr="featuer_col = np.arange(30)&#10;feature=pd.read_csv('creditcard.csv',delimiter=','\&#10;        ,usecols=(featuer_col),dtype=float,skiprows=1)&#10;target=pd.read_csv('creditcard.csv',delimiter=',',usecols=([30]),dtype=str,skiprows=1)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41E7" w14:textId="50585947" w:rsidR="002654F6" w:rsidRPr="006E1F0F" w:rsidRDefault="002654F6" w:rsidP="002654F6">
      <w:pPr>
        <w:pStyle w:val="ListParagraph"/>
        <w:numPr>
          <w:ilvl w:val="1"/>
          <w:numId w:val="26"/>
        </w:numPr>
        <w:rPr>
          <w:color w:val="1481AB" w:themeColor="accent1" w:themeShade="BF"/>
          <w:sz w:val="24"/>
          <w:szCs w:val="22"/>
        </w:rPr>
      </w:pPr>
      <w:r>
        <w:rPr>
          <w:rFonts w:hint="eastAsia"/>
          <w:color w:val="1481AB" w:themeColor="accent1" w:themeShade="BF"/>
          <w:sz w:val="24"/>
          <w:szCs w:val="22"/>
          <w:lang w:eastAsia="zh-CN"/>
        </w:rPr>
        <w:t>cre</w:t>
      </w:r>
      <w:r>
        <w:rPr>
          <w:color w:val="1481AB" w:themeColor="accent1" w:themeShade="BF"/>
          <w:sz w:val="24"/>
          <w:szCs w:val="22"/>
          <w:lang w:eastAsia="zh-CN"/>
        </w:rPr>
        <w:t>ditcard</w:t>
      </w:r>
      <w:r w:rsidRPr="006E1F0F">
        <w:rPr>
          <w:color w:val="1481AB" w:themeColor="accent1" w:themeShade="BF"/>
          <w:sz w:val="24"/>
          <w:szCs w:val="22"/>
        </w:rPr>
        <w:t>.csv is the name of the file.</w:t>
      </w:r>
    </w:p>
    <w:p w14:paraId="786215E1" w14:textId="77777777" w:rsidR="002654F6" w:rsidRPr="006E1F0F" w:rsidRDefault="002654F6" w:rsidP="002654F6">
      <w:pPr>
        <w:pStyle w:val="ListParagraph"/>
        <w:numPr>
          <w:ilvl w:val="1"/>
          <w:numId w:val="26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>delimiter indicates the character to split the data in a row.</w:t>
      </w:r>
    </w:p>
    <w:p w14:paraId="65EE4635" w14:textId="17E7C0CC" w:rsidR="002654F6" w:rsidRPr="006E1F0F" w:rsidRDefault="002654F6" w:rsidP="002654F6">
      <w:pPr>
        <w:pStyle w:val="ListParagraph"/>
        <w:numPr>
          <w:ilvl w:val="1"/>
          <w:numId w:val="26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 xml:space="preserve">usecols indicates which columns will be read. For features, the columns </w:t>
      </w:r>
      <w:r>
        <w:rPr>
          <w:color w:val="1481AB" w:themeColor="accent1" w:themeShade="BF"/>
          <w:sz w:val="24"/>
          <w:szCs w:val="22"/>
        </w:rPr>
        <w:t>from 1 to 30</w:t>
      </w:r>
      <w:r w:rsidRPr="006E1F0F">
        <w:rPr>
          <w:color w:val="1481AB" w:themeColor="accent1" w:themeShade="BF"/>
          <w:sz w:val="24"/>
          <w:szCs w:val="22"/>
        </w:rPr>
        <w:t xml:space="preserve"> will be read. For class values, the </w:t>
      </w:r>
      <w:r>
        <w:rPr>
          <w:color w:val="1481AB" w:themeColor="accent1" w:themeShade="BF"/>
          <w:sz w:val="24"/>
          <w:szCs w:val="22"/>
        </w:rPr>
        <w:t>last</w:t>
      </w:r>
      <w:r w:rsidRPr="006E1F0F">
        <w:rPr>
          <w:color w:val="1481AB" w:themeColor="accent1" w:themeShade="BF"/>
          <w:sz w:val="24"/>
          <w:szCs w:val="22"/>
        </w:rPr>
        <w:t xml:space="preserve"> columns of the rows will be read.</w:t>
      </w:r>
    </w:p>
    <w:p w14:paraId="010847A2" w14:textId="77777777" w:rsidR="002654F6" w:rsidRPr="006E1F0F" w:rsidRDefault="002654F6" w:rsidP="002654F6">
      <w:pPr>
        <w:pStyle w:val="ListParagraph"/>
        <w:numPr>
          <w:ilvl w:val="1"/>
          <w:numId w:val="26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>dtype indicates the type of data to read</w:t>
      </w:r>
    </w:p>
    <w:p w14:paraId="5BE554EC" w14:textId="30DC0330" w:rsidR="00A54951" w:rsidRDefault="002654F6" w:rsidP="002654F6">
      <w:pPr>
        <w:pStyle w:val="ListParagraph"/>
        <w:numPr>
          <w:ilvl w:val="1"/>
          <w:numId w:val="26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>Since the first line of the file is names for each column, we set skip_header to 1 to avoid read the first row.</w:t>
      </w:r>
    </w:p>
    <w:p w14:paraId="0373214E" w14:textId="0CD096C7" w:rsidR="002654F6" w:rsidRDefault="002654F6" w:rsidP="002654F6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  <w:lang w:eastAsia="zh-CN"/>
        </w:rPr>
        <w:t xml:space="preserve">Split the dataset. </w:t>
      </w:r>
      <w:r w:rsidRPr="00333FF8">
        <w:rPr>
          <w:rFonts w:hint="eastAsia"/>
          <w:sz w:val="24"/>
          <w:szCs w:val="24"/>
          <w:lang w:eastAsia="zh-CN"/>
        </w:rPr>
        <w:t>W</w:t>
      </w:r>
      <w:r w:rsidRPr="00333FF8">
        <w:rPr>
          <w:sz w:val="24"/>
          <w:szCs w:val="24"/>
        </w:rPr>
        <w:t xml:space="preserve">hen you finish the preprocess step, you can write </w:t>
      </w:r>
      <w:r>
        <w:rPr>
          <w:sz w:val="24"/>
          <w:szCs w:val="24"/>
        </w:rPr>
        <w:t>the python script with the use of sklearn package to build your architecture of classifier.</w:t>
      </w:r>
    </w:p>
    <w:p w14:paraId="39350A37" w14:textId="33B94985" w:rsidR="002654F6" w:rsidRDefault="002654F6" w:rsidP="002654F6">
      <w:pPr>
        <w:pStyle w:val="ListParagraph"/>
        <w:ind w:left="360"/>
        <w:rPr>
          <w:sz w:val="24"/>
          <w:szCs w:val="24"/>
        </w:rPr>
      </w:pPr>
      <w:r w:rsidRPr="00D964EE">
        <w:rPr>
          <w:noProof/>
          <w:sz w:val="24"/>
        </w:rPr>
        <w:drawing>
          <wp:inline distT="0" distB="0" distL="0" distR="0" wp14:anchorId="29759857" wp14:editId="269A8D33">
            <wp:extent cx="5829300" cy="473734"/>
            <wp:effectExtent l="0" t="0" r="0" b="0"/>
            <wp:docPr id="36" name="Picture 36" descr="labels = LabelEncoder().fit_transform(target)&#10;feature_std = StandardScaler().fit_transform(feature)&#10;x_train, x_test, y_train, y_test = train_test_split(feature_std, labels, test_size=0.25, random_state=0)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7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B388" w14:textId="77777777" w:rsidR="002654F6" w:rsidRDefault="002654F6" w:rsidP="002654F6">
      <w:pPr>
        <w:pStyle w:val="ListParagraph"/>
        <w:numPr>
          <w:ilvl w:val="0"/>
          <w:numId w:val="25"/>
        </w:numPr>
        <w:rPr>
          <w:color w:val="1481AB" w:themeColor="accent1" w:themeShade="BF"/>
          <w:sz w:val="24"/>
          <w:szCs w:val="22"/>
        </w:rPr>
      </w:pPr>
      <w:r w:rsidRPr="001B353E">
        <w:rPr>
          <w:color w:val="1481AB" w:themeColor="accent1" w:themeShade="BF"/>
          <w:sz w:val="24"/>
          <w:szCs w:val="22"/>
        </w:rPr>
        <w:t>random_state is the seed used by the random number generator</w:t>
      </w:r>
    </w:p>
    <w:p w14:paraId="2182203B" w14:textId="54084093" w:rsidR="002654F6" w:rsidRDefault="002654F6" w:rsidP="002654F6">
      <w:pPr>
        <w:pStyle w:val="ListParagraph"/>
        <w:numPr>
          <w:ilvl w:val="0"/>
          <w:numId w:val="25"/>
        </w:numPr>
        <w:rPr>
          <w:color w:val="1481AB" w:themeColor="accent1" w:themeShade="BF"/>
          <w:sz w:val="24"/>
          <w:szCs w:val="22"/>
        </w:rPr>
      </w:pPr>
      <w:r>
        <w:rPr>
          <w:color w:val="1481AB" w:themeColor="accent1" w:themeShade="BF"/>
          <w:sz w:val="24"/>
          <w:szCs w:val="22"/>
        </w:rPr>
        <w:t>This is for the logistic regression:</w:t>
      </w:r>
    </w:p>
    <w:p w14:paraId="66463DB8" w14:textId="198FD827" w:rsidR="002654F6" w:rsidRPr="002654F6" w:rsidRDefault="002654F6" w:rsidP="002654F6">
      <w:pPr>
        <w:pStyle w:val="ListParagraph"/>
        <w:rPr>
          <w:color w:val="1481AB" w:themeColor="accent1" w:themeShade="BF"/>
          <w:sz w:val="24"/>
          <w:szCs w:val="22"/>
        </w:rPr>
      </w:pPr>
      <w:r w:rsidRPr="002654F6">
        <w:rPr>
          <w:noProof/>
          <w:color w:val="1481AB" w:themeColor="accent1" w:themeShade="BF"/>
          <w:sz w:val="24"/>
          <w:szCs w:val="22"/>
        </w:rPr>
        <w:drawing>
          <wp:inline distT="0" distB="0" distL="0" distR="0" wp14:anchorId="7C0FB876" wp14:editId="35B9C707">
            <wp:extent cx="5829300" cy="748665"/>
            <wp:effectExtent l="0" t="0" r="0" b="63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69B1" w14:textId="7099EB50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Please print the statistics metrics such as accuracy, recall, precision and f1 score.</w:t>
      </w:r>
    </w:p>
    <w:p w14:paraId="1AA05F9A" w14:textId="3850B060" w:rsidR="00CA0D9B" w:rsidRDefault="001B55FD" w:rsidP="00CA0D9B">
      <w:pPr>
        <w:pStyle w:val="ListParagraph"/>
        <w:ind w:left="360"/>
        <w:rPr>
          <w:sz w:val="24"/>
          <w:szCs w:val="24"/>
        </w:rPr>
      </w:pPr>
      <w:r w:rsidRPr="001B55FD">
        <w:rPr>
          <w:noProof/>
          <w:sz w:val="24"/>
          <w:szCs w:val="24"/>
        </w:rPr>
        <w:lastRenderedPageBreak/>
        <w:drawing>
          <wp:inline distT="0" distB="0" distL="0" distR="0" wp14:anchorId="0A8B175D" wp14:editId="1625E02E">
            <wp:extent cx="6140356" cy="1633415"/>
            <wp:effectExtent l="0" t="0" r="0" b="5080"/>
            <wp:docPr id="14" name="Picture 14" descr="def print_stats_metrics(y_test, y_pred):    &#10;    print('Accuracy: %.2f' % accuracy_score(y_test,y_pred) )&#10;    confmat = confusion_matrix(y_true=y_test, y_pred=y_pred)&#10;    print (&quot;confusion matrix&quot;)&#10;    print(confmat)&#10;    print (pd.crosstab(y_test, y_pred, rownames=['True'], colnames=['Predicted'], margins=True))&#10;    print('Precision: %.3f' % precision_score(y_true=y_test, y_pred=y_pred,average='binary'))&#10;    print('Recall: %.3f' % recall_score(y_true=y_test, y_pred=y_pred))&#10;    print('F1-measure: %.3f' % f1_score(y_true=y_test, y_pred=y_pred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6553" cy="16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688C" w14:textId="4DCBD0D3" w:rsidR="00CA0D9B" w:rsidRPr="00875BC2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Implement the classifiers based on </w:t>
      </w:r>
      <w:r w:rsidR="002654F6">
        <w:rPr>
          <w:sz w:val="24"/>
          <w:szCs w:val="24"/>
        </w:rPr>
        <w:t>Decision Tree</w:t>
      </w:r>
      <w:r>
        <w:rPr>
          <w:sz w:val="24"/>
          <w:szCs w:val="24"/>
        </w:rPr>
        <w:t>, Support Vector Machine and Random Forest</w:t>
      </w:r>
    </w:p>
    <w:p w14:paraId="2FDA184A" w14:textId="5DF2A955" w:rsidR="00E47ED9" w:rsidRPr="000372AE" w:rsidRDefault="00E47ED9" w:rsidP="00E47ED9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3</w:t>
      </w:r>
    </w:p>
    <w:p w14:paraId="75F6C99F" w14:textId="00852DA5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Use the same data you use in the exercise </w:t>
      </w:r>
      <w:r w:rsidR="00121591">
        <w:rPr>
          <w:sz w:val="24"/>
          <w:szCs w:val="24"/>
        </w:rPr>
        <w:t>2</w:t>
      </w:r>
      <w:r>
        <w:rPr>
          <w:sz w:val="24"/>
          <w:szCs w:val="24"/>
        </w:rPr>
        <w:t>.</w:t>
      </w:r>
    </w:p>
    <w:p w14:paraId="17A1CA35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 this exercise, you will implement an artificial neural network classifier based on Tensorflow</w:t>
      </w:r>
    </w:p>
    <w:p w14:paraId="34D70708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Import the required libraries</w:t>
      </w:r>
    </w:p>
    <w:p w14:paraId="38358517" w14:textId="77777777" w:rsidR="00CA0D9B" w:rsidRDefault="00CA0D9B" w:rsidP="00CA0D9B">
      <w:pPr>
        <w:pStyle w:val="ListParagraph"/>
        <w:ind w:left="360"/>
        <w:rPr>
          <w:sz w:val="24"/>
          <w:szCs w:val="24"/>
        </w:rPr>
      </w:pPr>
      <w:r w:rsidRPr="002500F6">
        <w:rPr>
          <w:noProof/>
          <w:sz w:val="24"/>
        </w:rPr>
        <w:drawing>
          <wp:inline distT="0" distB="0" distL="0" distR="0" wp14:anchorId="18656203" wp14:editId="56042268">
            <wp:extent cx="4575323" cy="1371600"/>
            <wp:effectExtent l="0" t="0" r="0" b="0"/>
            <wp:docPr id="18" name="Picture 18" descr="import tensorflow as tf&#10;import numpy as np&#10;import pandas as pd&#10;from numpy import genfromtxt&#10;from sklearn import datasets&#10;from sklearn.datasets import fetch_mldata&#10;from sklearn.model_selection import train_test_split&#10;import sklearn&#10;from sklearn.preprocessing import LabelEn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4555" cy="13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8C42" w14:textId="4C8F8DCB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</w:rPr>
        <w:t>R</w:t>
      </w:r>
      <w:r>
        <w:rPr>
          <w:sz w:val="24"/>
          <w:szCs w:val="24"/>
          <w:lang w:eastAsia="zh-CN"/>
        </w:rPr>
        <w:t>epeat the same steps to preprocess the data as Exercise 2. Read the data, standard scale the feature and encode the labels.</w:t>
      </w:r>
    </w:p>
    <w:p w14:paraId="3A3F7A17" w14:textId="6889C87D" w:rsidR="00D41EFF" w:rsidRDefault="00157060" w:rsidP="00D41EFF">
      <w:pPr>
        <w:pStyle w:val="ListParagraph"/>
        <w:ind w:left="360"/>
        <w:rPr>
          <w:sz w:val="24"/>
          <w:szCs w:val="24"/>
          <w:lang w:eastAsia="zh-CN"/>
        </w:rPr>
      </w:pPr>
      <w:r w:rsidRPr="00157060">
        <w:rPr>
          <w:noProof/>
          <w:sz w:val="24"/>
          <w:szCs w:val="24"/>
          <w:lang w:eastAsia="zh-CN"/>
        </w:rPr>
        <w:drawing>
          <wp:inline distT="0" distB="0" distL="0" distR="0" wp14:anchorId="08DD5288" wp14:editId="05DFD01A">
            <wp:extent cx="6191652" cy="1117600"/>
            <wp:effectExtent l="0" t="0" r="635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3640" cy="11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B610" w14:textId="7278D61A" w:rsidR="00CA0D9B" w:rsidRPr="001B353E" w:rsidRDefault="00CA0D9B" w:rsidP="00CA0D9B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Define the learning rate</w:t>
      </w:r>
      <w:r w:rsidR="001B4133">
        <w:rPr>
          <w:sz w:val="24"/>
        </w:rPr>
        <w:t>,</w:t>
      </w:r>
      <w:r>
        <w:rPr>
          <w:sz w:val="24"/>
        </w:rPr>
        <w:t xml:space="preserve"> number of epochs </w:t>
      </w:r>
      <w:r w:rsidR="001B4133">
        <w:rPr>
          <w:sz w:val="24"/>
        </w:rPr>
        <w:t xml:space="preserve">and batch size </w:t>
      </w:r>
      <w:r>
        <w:rPr>
          <w:sz w:val="24"/>
        </w:rPr>
        <w:t>for artificial neural network</w:t>
      </w:r>
    </w:p>
    <w:p w14:paraId="1EF967D8" w14:textId="763F314F" w:rsidR="00CA0D9B" w:rsidRDefault="001B4133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4133">
        <w:rPr>
          <w:noProof/>
          <w:sz w:val="24"/>
          <w:szCs w:val="24"/>
          <w:lang w:eastAsia="zh-CN"/>
        </w:rPr>
        <w:drawing>
          <wp:inline distT="0" distB="0" distL="0" distR="0" wp14:anchorId="3E8CEA63" wp14:editId="24006B45">
            <wp:extent cx="2641600" cy="889000"/>
            <wp:effectExtent l="0" t="0" r="0" b="0"/>
            <wp:docPr id="30" name="Picture 30" descr="learning_rate = 0.001&#10;n_epochs = 10000&#10;batch_size = 1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8EB" w14:textId="77777777" w:rsidR="00157060" w:rsidRPr="001B353E" w:rsidRDefault="00157060" w:rsidP="00CA0D9B">
      <w:pPr>
        <w:pStyle w:val="ListParagraph"/>
        <w:ind w:left="360"/>
        <w:rPr>
          <w:sz w:val="24"/>
          <w:szCs w:val="24"/>
          <w:lang w:eastAsia="zh-CN"/>
        </w:rPr>
      </w:pPr>
    </w:p>
    <w:p w14:paraId="3A82FEC0" w14:textId="4CF65454" w:rsidR="00D41EFF" w:rsidRPr="00157060" w:rsidRDefault="00CA0D9B" w:rsidP="00157060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An extra step in preprocess is to perform the one-hot encoding for the labels.</w:t>
      </w:r>
    </w:p>
    <w:p w14:paraId="79C4A11F" w14:textId="043C2B26" w:rsidR="00CA0D9B" w:rsidRDefault="00157060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57060">
        <w:rPr>
          <w:noProof/>
          <w:sz w:val="24"/>
          <w:szCs w:val="24"/>
          <w:lang w:eastAsia="zh-CN"/>
        </w:rPr>
        <w:lastRenderedPageBreak/>
        <w:drawing>
          <wp:inline distT="0" distB="0" distL="0" distR="0" wp14:anchorId="13501105" wp14:editId="46E4C471">
            <wp:extent cx="4508500" cy="1498600"/>
            <wp:effectExtent l="0" t="0" r="0" b="0"/>
            <wp:docPr id="37" name="Picture 37" descr="def convertOneHot(data,num):&#10;    tensor = tf.one_hot(data,num)&#10;    ss = tf.Session()&#10;    array = ss.run(tensor)&#10;    retur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2371" w14:textId="47524548" w:rsidR="00CA0D9B" w:rsidRDefault="00121591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</w:t>
      </w:r>
      <w:r w:rsidR="00CA0D9B">
        <w:rPr>
          <w:sz w:val="24"/>
          <w:szCs w:val="24"/>
          <w:lang w:eastAsia="zh-CN"/>
        </w:rPr>
        <w:t>efine the parameters to store the shape of placeholder.</w:t>
      </w:r>
    </w:p>
    <w:p w14:paraId="746A5F38" w14:textId="42B92860" w:rsidR="00CA0D9B" w:rsidRDefault="00121591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21591">
        <w:rPr>
          <w:noProof/>
          <w:sz w:val="24"/>
          <w:szCs w:val="24"/>
          <w:lang w:eastAsia="zh-CN"/>
        </w:rPr>
        <w:drawing>
          <wp:inline distT="0" distB="0" distL="0" distR="0" wp14:anchorId="544ECDB4" wp14:editId="2D52ADDC">
            <wp:extent cx="3060700" cy="558800"/>
            <wp:effectExtent l="0" t="0" r="0" b="0"/>
            <wp:docPr id="34" name="Picture 34" descr="A=x_train.shape[1]&#10;B=len(y_train_onehot[0]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D7E3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the function to draw the plot of performance</w:t>
      </w:r>
    </w:p>
    <w:p w14:paraId="6D0DF2B5" w14:textId="0B3DB869" w:rsidR="00CA0D9B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drawing>
          <wp:inline distT="0" distB="0" distL="0" distR="0" wp14:anchorId="59D85D80" wp14:editId="234E91DF">
            <wp:extent cx="6387779" cy="2766646"/>
            <wp:effectExtent l="0" t="0" r="635" b="2540"/>
            <wp:docPr id="20" name="Picture 20" descr="a screenshot of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815" cy="27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0263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your own architecture of neural network</w:t>
      </w:r>
    </w:p>
    <w:p w14:paraId="65D97AE3" w14:textId="5A2603CA" w:rsidR="00CA0D9B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lastRenderedPageBreak/>
        <w:drawing>
          <wp:inline distT="0" distB="0" distL="0" distR="0" wp14:anchorId="14239EE6" wp14:editId="3FD440C2">
            <wp:extent cx="5829300" cy="3980815"/>
            <wp:effectExtent l="0" t="0" r="0" b="0"/>
            <wp:docPr id="21" name="Picture 21" descr="def layer(input, weight_shape, bias_shape):&#10;    weight_stddev = (2.0/weight_shape[0])**0.5&#10;    w_init = tf.random_normal_initializer(stddev=weight_stddev)&#10;    bias_init = tf.constant_initializer(value=0)&#10;    W = tf.get_variable(&quot;W&quot;, weight_shape, initializer=w_init)&#10;    b = tf.get_variable(&quot;b&quot;, bias_shape, initializer=bias_init)&#10;    return tf.nn.relu(tf.matmul(input, W) + b)&#10;###############################################################&#10;def inference_deep_layers(x_tf, A, B):&#10;    with tf.variable_scope(&quot;hidden_1&quot;):&#10;        hidden_1 = layer(x_tf, [A, 25],[25])&#10;    with tf.variable_scope(&quot;hidden_2&quot;):&#10;        hidden_2 = layer(hidden_1, [25, 20],[20])&#10;    with tf.variable_scope(&quot;hidden_3&quot;):&#10;        hidden_3 = layer(hidden_2, [20, 15],[15])&#10;    with tf.variable_scope(&quot;hidden_4&quot;):&#10;        hidden_4 = layer(hidden_3, [15, 10],[10])&#10;    with tf.variable_scope(&quot;output&quot;):&#10;        output = layer(hidden_4, [10, B], [B])&#10;    return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3E4F" w14:textId="25F1219B" w:rsidR="001B55FD" w:rsidRPr="00875BC2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drawing>
          <wp:inline distT="0" distB="0" distL="0" distR="0" wp14:anchorId="2EA2F4E7" wp14:editId="4344D0F8">
            <wp:extent cx="5829300" cy="2890520"/>
            <wp:effectExtent l="0" t="0" r="0" b="5080"/>
            <wp:docPr id="24" name="Picture 24" descr="def loss_deep(output, y_tf):&#10;    xentropy = tf.nn.softmax_cross_entropy_with_logits(logits=output, labels=y_tf)&#10;    loss = tf.reduce_mean(xentropy) &#10;    return loss&#10;############################################&#10;################&#10;&#10;def training(cost):&#10;    optimizer = tf.train.GradientDescentOptimizer(learning_rate)&#10;    train_op = optimizer.minimize(cost)&#10;    return train_op&#10;&#10;###########################################################&#10;def evaluate(output, y_tf):&#10;    correct_prediction = tf.equal(tf.argmax(output,1), tf.argmax(y_tf,1))&#10;    accuracy = tf.reduce_mean(tf.cast(correct_prediction, &quot;float&quot;))&#10;    return accu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3805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Please print the statistics metrics such as accuracy, recall, precision and f1 score.</w:t>
      </w:r>
    </w:p>
    <w:p w14:paraId="7E0E04AF" w14:textId="2B6EBC03" w:rsidR="00CA0D9B" w:rsidRDefault="001B55FD" w:rsidP="00CA0D9B">
      <w:pPr>
        <w:pStyle w:val="ListParagraph"/>
        <w:ind w:left="360"/>
        <w:rPr>
          <w:sz w:val="24"/>
          <w:szCs w:val="24"/>
        </w:rPr>
      </w:pPr>
      <w:r w:rsidRPr="001B55FD">
        <w:rPr>
          <w:noProof/>
          <w:sz w:val="24"/>
          <w:szCs w:val="24"/>
        </w:rPr>
        <w:lastRenderedPageBreak/>
        <w:drawing>
          <wp:inline distT="0" distB="0" distL="0" distR="0" wp14:anchorId="522F7F01" wp14:editId="36B5B163">
            <wp:extent cx="6323435" cy="2688493"/>
            <wp:effectExtent l="0" t="0" r="1270" b="4445"/>
            <wp:docPr id="25" name="Picture 25" descr="precision_scores_list = []&#10;accuracy_scores_list = []&#10;&#10;def print_stats_metrics(y_test, y_pred):    &#10;    print('Accuracy: %.2f' % accuracy_score(y_test,   y_pred) )&#10;    #Accuracy: 0.84&#10;    accuracy_scores_list.append(accuracy_score(y_test,   y_pred) )&#10;    confmat = confusion_matrix(y_true=y_test, y_pred=y_pred)&#10;    print (&quot;confusion matrix&quot;)&#10;    print(confmat)&#10;    print (pd.crosstab(y_test, y_pred, rownames=['True'], colnames=['Predicted'], margins=True))&#10;    precision_scores_list.append(precision_score(y_true=y_test, y_pred=y_pred))&#10;    print('Precision: %.3f' % precision_score(y_true=y_test, y_pred=y_pred))&#10;    print('Recall: %.3f' % recall_score(y_true=y_test, y_pred=y_pred))&#10;    print('F1-measure: %.3f' % f1_score(y_true=y_test, y_pred=y_pred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3457" cy="269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3FC2" w14:textId="0909F322" w:rsidR="007E1C7C" w:rsidRDefault="00CA0D9B" w:rsidP="00EE131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Initialize the variables and placeholders. Then perform the training and testing on </w:t>
      </w:r>
      <w:r w:rsidR="001B4133">
        <w:rPr>
          <w:sz w:val="24"/>
          <w:szCs w:val="24"/>
        </w:rPr>
        <w:t>subset of kdd</w:t>
      </w:r>
      <w:r>
        <w:rPr>
          <w:sz w:val="24"/>
          <w:szCs w:val="24"/>
        </w:rPr>
        <w:t xml:space="preserve"> dataset.</w:t>
      </w:r>
    </w:p>
    <w:p w14:paraId="4D12FE32" w14:textId="6CAEA5B8" w:rsidR="00CA0D9B" w:rsidRPr="00CA0D9B" w:rsidRDefault="00CA0D9B" w:rsidP="00CA0D9B">
      <w:pPr>
        <w:pStyle w:val="ListParagraph"/>
        <w:ind w:left="360"/>
        <w:rPr>
          <w:sz w:val="24"/>
          <w:szCs w:val="24"/>
        </w:rPr>
      </w:pPr>
      <w:r w:rsidRPr="00875BC2">
        <w:rPr>
          <w:noProof/>
          <w:sz w:val="24"/>
          <w:szCs w:val="24"/>
        </w:rPr>
        <w:drawing>
          <wp:inline distT="0" distB="0" distL="0" distR="0" wp14:anchorId="031870B8" wp14:editId="34E5BAE6">
            <wp:extent cx="5283200" cy="2641601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156" cy="26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E6C" w14:textId="77777777" w:rsidR="00EE1317" w:rsidRPr="000372AE" w:rsidRDefault="00E463E8" w:rsidP="000372AE">
      <w:pPr>
        <w:pStyle w:val="Heading2"/>
        <w:rPr>
          <w:bCs/>
        </w:rPr>
      </w:pPr>
      <w:r w:rsidRPr="000372AE">
        <w:t>What to Submit</w:t>
      </w:r>
    </w:p>
    <w:p w14:paraId="44A640DF" w14:textId="77777777" w:rsidR="00EF1DB1" w:rsidRPr="000372AE" w:rsidRDefault="00EF1DB1" w:rsidP="00EE1317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</w:p>
    <w:p w14:paraId="11A1F0B5" w14:textId="77777777" w:rsidR="001B4133" w:rsidRDefault="001B4133" w:rsidP="001B4133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</w:rPr>
        <w:t>You should submit a lab report file which includes:</w:t>
      </w:r>
    </w:p>
    <w:p w14:paraId="0C9BFA18" w14:textId="3B817150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T</w:t>
      </w:r>
      <w:r>
        <w:rPr>
          <w:rFonts w:ascii="Verdana" w:hAnsi="Verdana" w:hint="eastAsia"/>
          <w:spacing w:val="-1"/>
          <w:lang w:eastAsia="zh-CN"/>
        </w:rPr>
        <w:t>he</w:t>
      </w:r>
      <w:r>
        <w:rPr>
          <w:rFonts w:ascii="Verdana" w:hAnsi="Verdana"/>
          <w:spacing w:val="-1"/>
          <w:lang w:eastAsia="zh-CN"/>
        </w:rPr>
        <w:t xml:space="preserve"> steps</w:t>
      </w:r>
      <w:r w:rsidR="001B55FD">
        <w:rPr>
          <w:rFonts w:ascii="Verdana" w:hAnsi="Verdana"/>
          <w:spacing w:val="-1"/>
          <w:lang w:eastAsia="zh-CN"/>
        </w:rPr>
        <w:t xml:space="preserve"> for how</w:t>
      </w:r>
      <w:r>
        <w:rPr>
          <w:rFonts w:ascii="Verdana" w:hAnsi="Verdana"/>
          <w:spacing w:val="-1"/>
          <w:lang w:eastAsia="zh-CN"/>
        </w:rPr>
        <w:t xml:space="preserve"> you preprocessed data</w:t>
      </w:r>
    </w:p>
    <w:p w14:paraId="56D60FE2" w14:textId="77777777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The necessary code snippet of your classifier and architecture.</w:t>
      </w:r>
    </w:p>
    <w:p w14:paraId="6D2C2E89" w14:textId="77777777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 xml:space="preserve">The screenshot </w:t>
      </w:r>
      <w:r>
        <w:rPr>
          <w:rFonts w:ascii="Verdana" w:hAnsi="Verdana" w:hint="eastAsia"/>
          <w:spacing w:val="-1"/>
          <w:lang w:eastAsia="zh-CN"/>
        </w:rPr>
        <w:t>of</w:t>
      </w:r>
      <w:r>
        <w:rPr>
          <w:rFonts w:ascii="Verdana" w:hAnsi="Verdana"/>
          <w:spacing w:val="-1"/>
          <w:lang w:eastAsia="zh-CN"/>
        </w:rPr>
        <w:t xml:space="preserve"> the results</w:t>
      </w:r>
    </w:p>
    <w:p w14:paraId="53022B04" w14:textId="03D2628C" w:rsidR="001B4133" w:rsidRPr="00875BC2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You can name your report "Lab_</w:t>
      </w:r>
      <w:r w:rsidR="00157060">
        <w:rPr>
          <w:rFonts w:ascii="Verdana" w:hAnsi="Verdana"/>
          <w:spacing w:val="-1"/>
          <w:lang w:eastAsia="zh-CN"/>
        </w:rPr>
        <w:t>creditFraud</w:t>
      </w:r>
      <w:r>
        <w:rPr>
          <w:rFonts w:ascii="Verdana" w:hAnsi="Verdana"/>
          <w:spacing w:val="-1"/>
          <w:lang w:eastAsia="zh-CN"/>
        </w:rPr>
        <w:t>_small_yourname.doc".</w:t>
      </w:r>
    </w:p>
    <w:p w14:paraId="39138A79" w14:textId="27876E5F" w:rsidR="00EE1317" w:rsidRPr="000372AE" w:rsidRDefault="00EE1317" w:rsidP="001B4133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</w:p>
    <w:sectPr w:rsidR="00EE1317" w:rsidRPr="000372AE" w:rsidSect="0020324C">
      <w:footerReference w:type="default" r:id="rId28"/>
      <w:headerReference w:type="first" r:id="rId29"/>
      <w:footerReference w:type="first" r:id="rId30"/>
      <w:pgSz w:w="12240" w:h="15840"/>
      <w:pgMar w:top="1400" w:right="1340" w:bottom="1200" w:left="1720" w:header="144" w:footer="432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7E3E0D" w14:textId="77777777" w:rsidR="00C307F3" w:rsidRDefault="00C307F3">
      <w:r>
        <w:separator/>
      </w:r>
    </w:p>
  </w:endnote>
  <w:endnote w:type="continuationSeparator" w:id="0">
    <w:p w14:paraId="4BE77CFA" w14:textId="77777777" w:rsidR="00C307F3" w:rsidRDefault="00C30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469E0" w14:textId="2A6E29AC" w:rsidR="00A7799E" w:rsidRDefault="00A7799E" w:rsidP="000A4BDE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sz w:val="14"/>
      </w:rPr>
      <w:tab/>
      <w:t xml:space="preserve"> </w:t>
    </w:r>
    <w:r w:rsidRPr="00A517CC">
      <w:rPr>
        <w:rFonts w:ascii="Calibri" w:hAnsi="Calibri"/>
        <w:sz w:val="14"/>
      </w:rPr>
      <w:t xml:space="preserve">Page | </w:t>
    </w:r>
    <w:r w:rsidRPr="00A517CC">
      <w:rPr>
        <w:rFonts w:ascii="Calibri" w:hAnsi="Calibri"/>
        <w:sz w:val="14"/>
      </w:rPr>
      <w:fldChar w:fldCharType="begin"/>
    </w:r>
    <w:r w:rsidRPr="00A517CC">
      <w:rPr>
        <w:rFonts w:ascii="Calibri" w:hAnsi="Calibri"/>
        <w:sz w:val="14"/>
      </w:rPr>
      <w:instrText xml:space="preserve"> PAGE   \* MERGEFORMAT </w:instrText>
    </w:r>
    <w:r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2</w:t>
    </w:r>
    <w:r w:rsidRPr="00A517CC">
      <w:rPr>
        <w:rFonts w:ascii="Calibri" w:hAnsi="Calibri"/>
        <w:noProof/>
        <w:sz w:val="14"/>
      </w:rPr>
      <w:fldChar w:fldCharType="end"/>
    </w:r>
    <w:r>
      <w:rPr>
        <w:rFonts w:ascii="Calibri" w:hAnsi="Calibri"/>
        <w:sz w:val="14"/>
      </w:rPr>
      <w:t xml:space="preserve"> </w:t>
    </w:r>
  </w:p>
  <w:p w14:paraId="55BE6C53" w14:textId="77777777" w:rsidR="00EB5F36" w:rsidRPr="00A7799E" w:rsidRDefault="000A4BDE" w:rsidP="000A4BDE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1083291F" wp14:editId="12CD5365">
          <wp:extent cx="677545" cy="238680"/>
          <wp:effectExtent l="0" t="0" r="0" b="9525"/>
          <wp:docPr id="53" name="Picture 53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 w:rsidR="00A7799E">
      <w:rPr>
        <w:rFonts w:ascii="Calibri" w:hAnsi="Calibri"/>
        <w:sz w:val="14"/>
      </w:rPr>
      <w:t xml:space="preserve">©2017 </w:t>
    </w:r>
    <w:hyperlink r:id="rId3" w:history="1">
      <w:r w:rsidR="00A7799E"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="00A7799E" w:rsidRPr="00347B71">
      <w:rPr>
        <w:rFonts w:ascii="Calibri" w:hAnsi="Calibri"/>
        <w:sz w:val="14"/>
      </w:rPr>
      <w:t xml:space="preserve"> (C5)</w:t>
    </w:r>
    <w:r w:rsidR="00A7799E">
      <w:rPr>
        <w:rFonts w:ascii="Calibri" w:hAnsi="Calibri"/>
        <w:sz w:val="14"/>
      </w:rPr>
      <w:t xml:space="preserve">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07C20" w14:textId="5F41676D" w:rsidR="00D40DB9" w:rsidRDefault="00D40DB9" w:rsidP="00D40DB9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sz w:val="14"/>
      </w:rPr>
      <w:tab/>
      <w:t xml:space="preserve"> </w:t>
    </w:r>
    <w:r w:rsidRPr="00A517CC">
      <w:rPr>
        <w:rFonts w:ascii="Calibri" w:hAnsi="Calibri"/>
        <w:sz w:val="14"/>
      </w:rPr>
      <w:t xml:space="preserve">Page | </w:t>
    </w:r>
    <w:r w:rsidRPr="00A517CC">
      <w:rPr>
        <w:rFonts w:ascii="Calibri" w:hAnsi="Calibri"/>
        <w:sz w:val="14"/>
      </w:rPr>
      <w:fldChar w:fldCharType="begin"/>
    </w:r>
    <w:r w:rsidRPr="00A517CC">
      <w:rPr>
        <w:rFonts w:ascii="Calibri" w:hAnsi="Calibri"/>
        <w:sz w:val="14"/>
      </w:rPr>
      <w:instrText xml:space="preserve"> PAGE   \* MERGEFORMAT </w:instrText>
    </w:r>
    <w:r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1</w:t>
    </w:r>
    <w:r w:rsidRPr="00A517CC">
      <w:rPr>
        <w:rFonts w:ascii="Calibri" w:hAnsi="Calibri"/>
        <w:noProof/>
        <w:sz w:val="14"/>
      </w:rPr>
      <w:fldChar w:fldCharType="end"/>
    </w:r>
    <w:r>
      <w:rPr>
        <w:rFonts w:ascii="Calibri" w:hAnsi="Calibri"/>
        <w:sz w:val="14"/>
      </w:rPr>
      <w:t xml:space="preserve"> </w:t>
    </w:r>
  </w:p>
  <w:p w14:paraId="2E569AC3" w14:textId="77777777" w:rsidR="00D40DB9" w:rsidRPr="00D40DB9" w:rsidRDefault="00D40DB9" w:rsidP="00D40DB9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5E0F19AB" wp14:editId="0458A2E5">
          <wp:extent cx="677545" cy="238680"/>
          <wp:effectExtent l="0" t="0" r="0" b="9525"/>
          <wp:docPr id="1" name="Picture 1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>
      <w:rPr>
        <w:rFonts w:ascii="Calibri" w:hAnsi="Calibri"/>
        <w:sz w:val="14"/>
      </w:rPr>
      <w:t xml:space="preserve">©2017 </w:t>
    </w:r>
    <w:hyperlink r:id="rId3" w:history="1">
      <w:r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Pr="00347B71">
      <w:rPr>
        <w:rFonts w:ascii="Calibri" w:hAnsi="Calibri"/>
        <w:sz w:val="14"/>
      </w:rPr>
      <w:t xml:space="preserve"> (C5)</w:t>
    </w:r>
    <w:r>
      <w:rPr>
        <w:rFonts w:ascii="Calibri" w:hAnsi="Calibri"/>
        <w:sz w:val="14"/>
      </w:rPr>
      <w:t xml:space="preserve">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9765C3" w14:textId="77777777" w:rsidR="00C307F3" w:rsidRDefault="00C307F3">
      <w:r>
        <w:separator/>
      </w:r>
    </w:p>
  </w:footnote>
  <w:footnote w:type="continuationSeparator" w:id="0">
    <w:p w14:paraId="7D1B4EF7" w14:textId="77777777" w:rsidR="00C307F3" w:rsidRDefault="00C307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54CE5" w14:textId="77777777" w:rsidR="0020324C" w:rsidRPr="0020324C" w:rsidRDefault="0020324C" w:rsidP="0020324C">
    <w:pPr>
      <w:pStyle w:val="Header"/>
      <w:tabs>
        <w:tab w:val="clear" w:pos="4680"/>
        <w:tab w:val="clear" w:pos="9360"/>
        <w:tab w:val="left" w:pos="6120"/>
      </w:tabs>
      <w:ind w:left="-720"/>
      <w:jc w:val="both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1660"/>
    <w:multiLevelType w:val="hybridMultilevel"/>
    <w:tmpl w:val="416A10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FA4ABC"/>
    <w:multiLevelType w:val="hybridMultilevel"/>
    <w:tmpl w:val="C12895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0B1842"/>
    <w:multiLevelType w:val="hybridMultilevel"/>
    <w:tmpl w:val="8834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84F15"/>
    <w:multiLevelType w:val="hybridMultilevel"/>
    <w:tmpl w:val="366AD2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960E2"/>
    <w:multiLevelType w:val="hybridMultilevel"/>
    <w:tmpl w:val="2A16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746E1"/>
    <w:multiLevelType w:val="hybridMultilevel"/>
    <w:tmpl w:val="609829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E6454"/>
    <w:multiLevelType w:val="hybridMultilevel"/>
    <w:tmpl w:val="7534EE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7CB2"/>
    <w:multiLevelType w:val="hybridMultilevel"/>
    <w:tmpl w:val="36A0E0D0"/>
    <w:lvl w:ilvl="0" w:tplc="EE2A43AA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A1F55"/>
    <w:multiLevelType w:val="hybridMultilevel"/>
    <w:tmpl w:val="85DE21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35727"/>
    <w:multiLevelType w:val="hybridMultilevel"/>
    <w:tmpl w:val="FF225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D65A5"/>
    <w:multiLevelType w:val="hybridMultilevel"/>
    <w:tmpl w:val="5002DC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FD9417D"/>
    <w:multiLevelType w:val="hybridMultilevel"/>
    <w:tmpl w:val="17A69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11938"/>
    <w:multiLevelType w:val="hybridMultilevel"/>
    <w:tmpl w:val="5232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EC2AF0"/>
    <w:multiLevelType w:val="hybridMultilevel"/>
    <w:tmpl w:val="F5429C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6190FC9"/>
    <w:multiLevelType w:val="hybridMultilevel"/>
    <w:tmpl w:val="85FC7F2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A2D0567"/>
    <w:multiLevelType w:val="hybridMultilevel"/>
    <w:tmpl w:val="FF94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F22A6D"/>
    <w:multiLevelType w:val="hybridMultilevel"/>
    <w:tmpl w:val="822652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A44A22"/>
    <w:multiLevelType w:val="hybridMultilevel"/>
    <w:tmpl w:val="68F05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6C4B90"/>
    <w:multiLevelType w:val="hybridMultilevel"/>
    <w:tmpl w:val="D7F44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776A1B"/>
    <w:multiLevelType w:val="hybridMultilevel"/>
    <w:tmpl w:val="71AAEB88"/>
    <w:lvl w:ilvl="0" w:tplc="E708B0F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2C3C45"/>
    <w:multiLevelType w:val="hybridMultilevel"/>
    <w:tmpl w:val="B922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D27930"/>
    <w:multiLevelType w:val="hybridMultilevel"/>
    <w:tmpl w:val="66E6EB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740DA"/>
    <w:multiLevelType w:val="hybridMultilevel"/>
    <w:tmpl w:val="CA3045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F24FC"/>
    <w:multiLevelType w:val="hybridMultilevel"/>
    <w:tmpl w:val="0D4A3F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6D47811"/>
    <w:multiLevelType w:val="hybridMultilevel"/>
    <w:tmpl w:val="05584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20"/>
  </w:num>
  <w:num w:numId="4">
    <w:abstractNumId w:val="24"/>
  </w:num>
  <w:num w:numId="5">
    <w:abstractNumId w:val="21"/>
  </w:num>
  <w:num w:numId="6">
    <w:abstractNumId w:val="5"/>
  </w:num>
  <w:num w:numId="7">
    <w:abstractNumId w:val="3"/>
  </w:num>
  <w:num w:numId="8">
    <w:abstractNumId w:val="18"/>
  </w:num>
  <w:num w:numId="9">
    <w:abstractNumId w:val="9"/>
  </w:num>
  <w:num w:numId="10">
    <w:abstractNumId w:val="7"/>
  </w:num>
  <w:num w:numId="11">
    <w:abstractNumId w:val="19"/>
  </w:num>
  <w:num w:numId="12">
    <w:abstractNumId w:val="8"/>
  </w:num>
  <w:num w:numId="13">
    <w:abstractNumId w:val="16"/>
  </w:num>
  <w:num w:numId="14">
    <w:abstractNumId w:val="6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2"/>
  </w:num>
  <w:num w:numId="17">
    <w:abstractNumId w:val="0"/>
  </w:num>
  <w:num w:numId="18">
    <w:abstractNumId w:val="10"/>
  </w:num>
  <w:num w:numId="19">
    <w:abstractNumId w:val="2"/>
  </w:num>
  <w:num w:numId="20">
    <w:abstractNumId w:val="4"/>
  </w:num>
  <w:num w:numId="21">
    <w:abstractNumId w:val="11"/>
  </w:num>
  <w:num w:numId="22">
    <w:abstractNumId w:val="14"/>
  </w:num>
  <w:num w:numId="23">
    <w:abstractNumId w:val="1"/>
  </w:num>
  <w:num w:numId="24">
    <w:abstractNumId w:val="23"/>
  </w:num>
  <w:num w:numId="25">
    <w:abstractNumId w:val="17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EA"/>
    <w:rsid w:val="00006B32"/>
    <w:rsid w:val="00010706"/>
    <w:rsid w:val="00013DF7"/>
    <w:rsid w:val="00030B81"/>
    <w:rsid w:val="000372AE"/>
    <w:rsid w:val="00046ED5"/>
    <w:rsid w:val="000510C1"/>
    <w:rsid w:val="000A4BDE"/>
    <w:rsid w:val="000D082B"/>
    <w:rsid w:val="000E17F3"/>
    <w:rsid w:val="00105BB5"/>
    <w:rsid w:val="00121591"/>
    <w:rsid w:val="00157060"/>
    <w:rsid w:val="001A011F"/>
    <w:rsid w:val="001A6701"/>
    <w:rsid w:val="001B4133"/>
    <w:rsid w:val="001B55FD"/>
    <w:rsid w:val="001C1216"/>
    <w:rsid w:val="001E68C2"/>
    <w:rsid w:val="0020324C"/>
    <w:rsid w:val="002555B1"/>
    <w:rsid w:val="002654F6"/>
    <w:rsid w:val="002A1FE9"/>
    <w:rsid w:val="002C4B43"/>
    <w:rsid w:val="002E7E76"/>
    <w:rsid w:val="002F2CEF"/>
    <w:rsid w:val="00313533"/>
    <w:rsid w:val="003138E3"/>
    <w:rsid w:val="00323829"/>
    <w:rsid w:val="0032640A"/>
    <w:rsid w:val="00326F53"/>
    <w:rsid w:val="00333FF8"/>
    <w:rsid w:val="00347B71"/>
    <w:rsid w:val="0037500B"/>
    <w:rsid w:val="003C4E7E"/>
    <w:rsid w:val="003C57A9"/>
    <w:rsid w:val="004740F3"/>
    <w:rsid w:val="004B11D5"/>
    <w:rsid w:val="004E4302"/>
    <w:rsid w:val="0051152D"/>
    <w:rsid w:val="00581342"/>
    <w:rsid w:val="00582E98"/>
    <w:rsid w:val="005940A9"/>
    <w:rsid w:val="00603E28"/>
    <w:rsid w:val="0063504E"/>
    <w:rsid w:val="00646D29"/>
    <w:rsid w:val="00652B7D"/>
    <w:rsid w:val="00676BCF"/>
    <w:rsid w:val="00680404"/>
    <w:rsid w:val="006857AF"/>
    <w:rsid w:val="006C41EB"/>
    <w:rsid w:val="00714366"/>
    <w:rsid w:val="00751264"/>
    <w:rsid w:val="00751B0B"/>
    <w:rsid w:val="007B5098"/>
    <w:rsid w:val="007E1C7C"/>
    <w:rsid w:val="00802AF5"/>
    <w:rsid w:val="00814EEC"/>
    <w:rsid w:val="008308D9"/>
    <w:rsid w:val="00852468"/>
    <w:rsid w:val="00895CA5"/>
    <w:rsid w:val="008C72D2"/>
    <w:rsid w:val="008C7E92"/>
    <w:rsid w:val="008D5430"/>
    <w:rsid w:val="00920B64"/>
    <w:rsid w:val="00923BCE"/>
    <w:rsid w:val="0092482E"/>
    <w:rsid w:val="0095227A"/>
    <w:rsid w:val="009A3068"/>
    <w:rsid w:val="009B1EEA"/>
    <w:rsid w:val="009E65E1"/>
    <w:rsid w:val="00A517CC"/>
    <w:rsid w:val="00A54951"/>
    <w:rsid w:val="00A565F1"/>
    <w:rsid w:val="00A76C1E"/>
    <w:rsid w:val="00A7799E"/>
    <w:rsid w:val="00A92268"/>
    <w:rsid w:val="00AA2EE3"/>
    <w:rsid w:val="00AB4B3E"/>
    <w:rsid w:val="00B10FD5"/>
    <w:rsid w:val="00B11EB6"/>
    <w:rsid w:val="00B33E40"/>
    <w:rsid w:val="00B71E53"/>
    <w:rsid w:val="00B77343"/>
    <w:rsid w:val="00B94837"/>
    <w:rsid w:val="00BA4B29"/>
    <w:rsid w:val="00BA6B8E"/>
    <w:rsid w:val="00BC3835"/>
    <w:rsid w:val="00BF6A23"/>
    <w:rsid w:val="00C27DAD"/>
    <w:rsid w:val="00C307F3"/>
    <w:rsid w:val="00CA0D9B"/>
    <w:rsid w:val="00CD551A"/>
    <w:rsid w:val="00D07D29"/>
    <w:rsid w:val="00D40DB9"/>
    <w:rsid w:val="00D41EFF"/>
    <w:rsid w:val="00D84C1C"/>
    <w:rsid w:val="00DC0C38"/>
    <w:rsid w:val="00DF2652"/>
    <w:rsid w:val="00DF7302"/>
    <w:rsid w:val="00E1154B"/>
    <w:rsid w:val="00E26BD9"/>
    <w:rsid w:val="00E314A3"/>
    <w:rsid w:val="00E36297"/>
    <w:rsid w:val="00E463E8"/>
    <w:rsid w:val="00E47ED9"/>
    <w:rsid w:val="00E50D13"/>
    <w:rsid w:val="00EA3583"/>
    <w:rsid w:val="00EB4C8E"/>
    <w:rsid w:val="00EB5F36"/>
    <w:rsid w:val="00ED20B3"/>
    <w:rsid w:val="00ED65F5"/>
    <w:rsid w:val="00EE1317"/>
    <w:rsid w:val="00EF1DB1"/>
    <w:rsid w:val="00F074EA"/>
    <w:rsid w:val="00F652FA"/>
    <w:rsid w:val="00FB65C2"/>
    <w:rsid w:val="00FB6AC0"/>
    <w:rsid w:val="00FD591C"/>
    <w:rsid w:val="00FF768F"/>
    <w:rsid w:val="00FF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C70F1"/>
  <w15:docId w15:val="{7C8FC8B3-3B03-476E-99E8-5BF376BD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10FD5"/>
    <w:rPr>
      <w:rFonts w:ascii="Verdana" w:hAnsi="Verdan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0"/>
    </w:pPr>
    <w:rPr>
      <w:rFonts w:asciiTheme="majorHAnsi" w:hAnsiTheme="majorHAnsi"/>
      <w:b/>
      <w:i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1"/>
    </w:pPr>
    <w:rPr>
      <w:b/>
      <w:i/>
      <w:caps/>
      <w:color w:val="FFFFFF" w:themeColor="background1"/>
      <w:spacing w:val="1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7CC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7CC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7CC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7CC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7CC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pPr>
      <w:spacing w:before="559"/>
    </w:pPr>
    <w:rPr>
      <w:rFonts w:ascii="Calibri" w:eastAsia="Calibri" w:hAnsi="Calibri"/>
    </w:rPr>
  </w:style>
  <w:style w:type="paragraph" w:styleId="TOC2">
    <w:name w:val="toc 2"/>
    <w:basedOn w:val="Normal"/>
    <w:uiPriority w:val="1"/>
    <w:pPr>
      <w:spacing w:before="139"/>
      <w:ind w:left="321"/>
    </w:pPr>
    <w:rPr>
      <w:rFonts w:ascii="Calibri" w:eastAsia="Calibri" w:hAnsi="Calibri"/>
    </w:rPr>
  </w:style>
  <w:style w:type="paragraph" w:styleId="TOC3">
    <w:name w:val="toc 3"/>
    <w:basedOn w:val="Normal"/>
    <w:uiPriority w:val="1"/>
    <w:pPr>
      <w:spacing w:before="139"/>
      <w:ind w:left="539"/>
    </w:pPr>
    <w:rPr>
      <w:rFonts w:ascii="Calibri" w:eastAsia="Calibri" w:hAnsi="Calibri"/>
    </w:rPr>
  </w:style>
  <w:style w:type="paragraph" w:styleId="BodyText">
    <w:name w:val="Body Text"/>
    <w:basedOn w:val="Normal"/>
    <w:uiPriority w:val="1"/>
    <w:pPr>
      <w:ind w:left="1540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paragraph" w:styleId="Header">
    <w:name w:val="header"/>
    <w:basedOn w:val="Normal"/>
    <w:link w:val="Head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551A"/>
  </w:style>
  <w:style w:type="paragraph" w:styleId="Footer">
    <w:name w:val="footer"/>
    <w:basedOn w:val="Normal"/>
    <w:link w:val="Foot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51A"/>
  </w:style>
  <w:style w:type="paragraph" w:styleId="Title">
    <w:name w:val="Title"/>
    <w:basedOn w:val="Normal"/>
    <w:next w:val="Normal"/>
    <w:link w:val="TitleChar"/>
    <w:uiPriority w:val="10"/>
    <w:qFormat/>
    <w:rsid w:val="00347B71"/>
    <w:pPr>
      <w:spacing w:before="0"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7B71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372AE"/>
    <w:rPr>
      <w:rFonts w:asciiTheme="majorHAnsi" w:hAnsiTheme="majorHAnsi"/>
      <w:b/>
      <w:i/>
      <w:caps/>
      <w:color w:val="FFFFFF" w:themeColor="background1"/>
      <w:spacing w:val="15"/>
      <w:sz w:val="28"/>
      <w:szCs w:val="22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"/>
    <w:rsid w:val="000372AE"/>
    <w:rPr>
      <w:rFonts w:ascii="Verdana" w:hAnsi="Verdana"/>
      <w:b/>
      <w:i/>
      <w:caps/>
      <w:color w:val="FFFFFF" w:themeColor="background1"/>
      <w:spacing w:val="15"/>
      <w:sz w:val="28"/>
      <w:szCs w:val="28"/>
      <w:shd w:val="clear" w:color="auto" w:fill="E68923"/>
    </w:rPr>
  </w:style>
  <w:style w:type="character" w:customStyle="1" w:styleId="Heading3Char">
    <w:name w:val="Heading 3 Char"/>
    <w:basedOn w:val="DefaultParagraphFont"/>
    <w:link w:val="Heading3"/>
    <w:uiPriority w:val="9"/>
    <w:rsid w:val="00A517CC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7C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7C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17CC"/>
    <w:rPr>
      <w:b/>
      <w:bCs/>
      <w:color w:val="1481AB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C1E"/>
    <w:pPr>
      <w:spacing w:before="0" w:after="0"/>
      <w:contextualSpacing/>
    </w:pPr>
    <w:rPr>
      <w:caps/>
      <w:color w:val="595959" w:themeColor="text1" w:themeTint="A6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6C1E"/>
    <w:rPr>
      <w:rFonts w:ascii="Verdana" w:hAnsi="Verdana"/>
      <w:caps/>
      <w:color w:val="595959" w:themeColor="text1" w:themeTint="A6"/>
      <w:spacing w:val="10"/>
      <w:sz w:val="22"/>
      <w:szCs w:val="21"/>
    </w:rPr>
  </w:style>
  <w:style w:type="character" w:styleId="Strong">
    <w:name w:val="Strong"/>
    <w:uiPriority w:val="22"/>
    <w:qFormat/>
    <w:rsid w:val="00A517CC"/>
    <w:rPr>
      <w:b/>
      <w:bCs/>
    </w:rPr>
  </w:style>
  <w:style w:type="character" w:styleId="Emphasis">
    <w:name w:val="Emphasis"/>
    <w:uiPriority w:val="20"/>
    <w:qFormat/>
    <w:rsid w:val="00A517CC"/>
    <w:rPr>
      <w:caps/>
      <w:color w:val="0D5571" w:themeColor="accent1" w:themeShade="7F"/>
      <w:spacing w:val="5"/>
    </w:rPr>
  </w:style>
  <w:style w:type="paragraph" w:styleId="NoSpacing">
    <w:name w:val="No Spacing"/>
    <w:uiPriority w:val="1"/>
    <w:qFormat/>
    <w:rsid w:val="00A517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17C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7CC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7CC"/>
    <w:rPr>
      <w:color w:val="1CADE4" w:themeColor="accent1"/>
      <w:sz w:val="24"/>
      <w:szCs w:val="24"/>
    </w:rPr>
  </w:style>
  <w:style w:type="character" w:styleId="SubtleEmphasis">
    <w:name w:val="Subtle Emphasis"/>
    <w:uiPriority w:val="19"/>
    <w:qFormat/>
    <w:rsid w:val="008308D9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A517CC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A517CC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A517CC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A517C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D5430"/>
    <w:rPr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302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30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9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osler\AppData\Roaming\Microsoft\Templates\Word_C5_Module_CC_license.dotx" TargetMode="External"/></Relationships>
</file>

<file path=word/theme/theme1.xml><?xml version="1.0" encoding="utf-8"?>
<a:theme xmlns:a="http://schemas.openxmlformats.org/drawingml/2006/main" name="Vapor Trail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29708-4299-43E1-8034-242DD74DD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Word_C5_Module_CC_license</Template>
  <TotalTime>31</TotalTime>
  <Pages>8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C5 MS Word Template Accessible</vt:lpstr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C5 MS Word Template Accessible</dc:title>
  <dc:subject>Part 0:  Overview                                                      v01 – 05/15/16</dc:subject>
  <dc:creator>Christine Hosler</dc:creator>
  <cp:keywords>C5</cp:keywords>
  <cp:lastModifiedBy>Justine Caylor</cp:lastModifiedBy>
  <cp:revision>8</cp:revision>
  <dcterms:created xsi:type="dcterms:W3CDTF">2019-08-07T16:30:00Z</dcterms:created>
  <dcterms:modified xsi:type="dcterms:W3CDTF">2020-03-14T18:33:00Z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2016-05-14T00:00:00Z</vt:filetime>
  </property>
  <property fmtid="{D5CDD505-2E9C-101B-9397-08002B2CF9AE}" pid="3" name="LastSaved">
    <vt:filetime>2016-07-19T00:00:00Z</vt:filetime>
  </property>
</Properties>
</file>